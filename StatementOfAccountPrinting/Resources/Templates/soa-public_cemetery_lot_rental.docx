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F89B" w14:textId="77777777" w:rsidR="00C25AAE" w:rsidRPr="00C25AAE" w:rsidRDefault="00C25AAE" w:rsidP="00C25AAE">
      <w:pPr>
        <w:pStyle w:val="NoSpacing"/>
        <w:jc w:val="center"/>
        <w:rPr>
          <w:b/>
          <w:bCs/>
          <w:sz w:val="18"/>
          <w:szCs w:val="18"/>
          <w:lang w:val="en-PH"/>
        </w:rPr>
      </w:pPr>
      <w:r w:rsidRPr="00C25AAE">
        <w:rPr>
          <w:b/>
          <w:bCs/>
          <w:sz w:val="18"/>
          <w:szCs w:val="18"/>
          <w:lang w:val="en-PH"/>
        </w:rPr>
        <w:t>STATEMENT OF ACCOUNT – PUBLIC CEMETERY LOT RENTAL</w:t>
      </w:r>
    </w:p>
    <w:p w14:paraId="56F43A02" w14:textId="6F96808C" w:rsidR="00C25AAE" w:rsidRDefault="00C25AAE" w:rsidP="00C25AAE">
      <w:pPr>
        <w:pStyle w:val="NoSpacing"/>
        <w:jc w:val="center"/>
        <w:rPr>
          <w:b/>
          <w:bCs/>
          <w:sz w:val="18"/>
          <w:szCs w:val="18"/>
          <w:lang w:val="en-PH"/>
        </w:rPr>
      </w:pPr>
      <w:r w:rsidRPr="00C25AAE">
        <w:rPr>
          <w:b/>
          <w:bCs/>
          <w:sz w:val="18"/>
          <w:szCs w:val="18"/>
          <w:lang w:val="en-PH"/>
        </w:rPr>
        <w:t>(</w:t>
      </w:r>
      <w:proofErr w:type="spellStart"/>
      <w:r w:rsidRPr="00C25AAE">
        <w:rPr>
          <w:b/>
          <w:bCs/>
          <w:sz w:val="18"/>
          <w:szCs w:val="18"/>
          <w:lang w:val="en-PH"/>
        </w:rPr>
        <w:t>Pahayag</w:t>
      </w:r>
      <w:proofErr w:type="spellEnd"/>
      <w:r w:rsidRPr="00C25AAE">
        <w:rPr>
          <w:b/>
          <w:bCs/>
          <w:sz w:val="18"/>
          <w:szCs w:val="18"/>
          <w:lang w:val="en-PH"/>
        </w:rPr>
        <w:t xml:space="preserve"> ng </w:t>
      </w:r>
      <w:proofErr w:type="spellStart"/>
      <w:r w:rsidRPr="00C25AAE">
        <w:rPr>
          <w:b/>
          <w:bCs/>
          <w:sz w:val="18"/>
          <w:szCs w:val="18"/>
          <w:lang w:val="en-PH"/>
        </w:rPr>
        <w:t>Bayarin</w:t>
      </w:r>
      <w:proofErr w:type="spellEnd"/>
      <w:r w:rsidRPr="00C25AAE">
        <w:rPr>
          <w:b/>
          <w:bCs/>
          <w:sz w:val="18"/>
          <w:szCs w:val="18"/>
          <w:lang w:val="en-PH"/>
        </w:rPr>
        <w:t xml:space="preserve"> sa Renta ng Lupa sa Navotas City Public Cemetery)</w:t>
      </w:r>
    </w:p>
    <w:p w14:paraId="707DAE5F" w14:textId="77777777" w:rsidR="0044444D" w:rsidRPr="00C25AAE" w:rsidRDefault="0044444D" w:rsidP="00C25AAE">
      <w:pPr>
        <w:pStyle w:val="NoSpacing"/>
        <w:jc w:val="center"/>
        <w:rPr>
          <w:b/>
          <w:bCs/>
          <w:sz w:val="18"/>
          <w:szCs w:val="18"/>
          <w:lang w:val="en-PH"/>
        </w:rPr>
      </w:pPr>
    </w:p>
    <w:p w14:paraId="7262478C" w14:textId="4FA7C82C" w:rsidR="00C25AAE" w:rsidRDefault="00C25AAE" w:rsidP="00C25AAE">
      <w:pPr>
        <w:rPr>
          <w:b/>
          <w:bCs/>
          <w:sz w:val="18"/>
          <w:szCs w:val="18"/>
          <w:u w:val="single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Date /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Petsa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: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r w:rsidR="00FB4F86" w:rsidRPr="00FB4F86">
        <w:rPr>
          <w:b/>
          <w:bCs/>
          <w:sz w:val="18"/>
          <w:szCs w:val="18"/>
          <w:u w:val="single"/>
          <w:lang w:val="en-PH"/>
        </w:rPr>
        <w:t>{{</w:t>
      </w:r>
      <w:proofErr w:type="spellStart"/>
      <w:r w:rsidR="00FB4F86" w:rsidRPr="00FB4F86">
        <w:rPr>
          <w:b/>
          <w:bCs/>
          <w:sz w:val="18"/>
          <w:szCs w:val="18"/>
          <w:u w:val="single"/>
          <w:lang w:val="en-PH"/>
        </w:rPr>
        <w:t>DateGenerated</w:t>
      </w:r>
      <w:proofErr w:type="spellEnd"/>
      <w:r w:rsidR="00FB4F86" w:rsidRPr="00FB4F86">
        <w:rPr>
          <w:b/>
          <w:bCs/>
          <w:sz w:val="18"/>
          <w:szCs w:val="18"/>
          <w:u w:val="single"/>
          <w:lang w:val="en-PH"/>
        </w:rPr>
        <w:t>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704E0" w14:paraId="39B7A4A9" w14:textId="77777777" w:rsidTr="00612122">
        <w:tc>
          <w:tcPr>
            <w:tcW w:w="9350" w:type="dxa"/>
          </w:tcPr>
          <w:p w14:paraId="3B57FDFD" w14:textId="16BB851D" w:rsidR="00D704E0" w:rsidRDefault="00D704E0" w:rsidP="00EF7DE9">
            <w:pPr>
              <w:ind w:hanging="109"/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 xml:space="preserve">Name of Lessee / </w:t>
            </w:r>
            <w:proofErr w:type="spellStart"/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Pangalan</w:t>
            </w:r>
            <w:proofErr w:type="spellEnd"/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:</w:t>
            </w:r>
            <w:r w:rsidRPr="00C25AAE">
              <w:rPr>
                <w:rFonts w:ascii="Arial" w:hAnsi="Arial" w:cs="Arial"/>
                <w:sz w:val="18"/>
                <w:szCs w:val="18"/>
                <w:lang w:val="en-PH"/>
              </w:rPr>
              <w:t xml:space="preserve"> </w:t>
            </w:r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{{NAME OF TAXPAYERS}}</w:t>
            </w:r>
          </w:p>
        </w:tc>
      </w:tr>
      <w:tr w:rsidR="00D704E0" w14:paraId="60D80FA5" w14:textId="77777777" w:rsidTr="00612122">
        <w:tc>
          <w:tcPr>
            <w:tcW w:w="9350" w:type="dxa"/>
          </w:tcPr>
          <w:p w14:paraId="5534ACDA" w14:textId="5B0DDC9C" w:rsidR="00D704E0" w:rsidRDefault="00D704E0" w:rsidP="00EF7DE9">
            <w:pPr>
              <w:ind w:hanging="109"/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 xml:space="preserve">Address / </w:t>
            </w:r>
            <w:proofErr w:type="spellStart"/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Tirahan</w:t>
            </w:r>
            <w:proofErr w:type="spellEnd"/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:</w:t>
            </w:r>
            <w:r w:rsidRPr="00C25AAE">
              <w:rPr>
                <w:rFonts w:ascii="Arial" w:hAnsi="Arial" w:cs="Arial"/>
                <w:sz w:val="18"/>
                <w:szCs w:val="18"/>
                <w:lang w:val="en-PH"/>
              </w:rPr>
              <w:t xml:space="preserve"> </w:t>
            </w:r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{{ADDRESS}}</w:t>
            </w:r>
          </w:p>
        </w:tc>
      </w:tr>
      <w:tr w:rsidR="00D704E0" w14:paraId="4A8AAA9F" w14:textId="77777777" w:rsidTr="00612122">
        <w:tc>
          <w:tcPr>
            <w:tcW w:w="9350" w:type="dxa"/>
          </w:tcPr>
          <w:p w14:paraId="5BDD0EB9" w14:textId="04E08531" w:rsidR="00D704E0" w:rsidRDefault="00D704E0" w:rsidP="00EF7DE9">
            <w:pPr>
              <w:ind w:hanging="109"/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Block / Lot No.:</w:t>
            </w:r>
            <w:r w:rsidRPr="00C25AAE">
              <w:rPr>
                <w:rFonts w:ascii="Arial" w:hAnsi="Arial" w:cs="Arial"/>
                <w:sz w:val="18"/>
                <w:szCs w:val="18"/>
                <w:lang w:val="en-PH"/>
              </w:rPr>
              <w:t xml:space="preserve"> </w:t>
            </w:r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{{</w:t>
            </w:r>
            <w:proofErr w:type="spellStart"/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LotBlockNumber</w:t>
            </w:r>
            <w:proofErr w:type="spellEnd"/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}}</w:t>
            </w:r>
          </w:p>
        </w:tc>
      </w:tr>
      <w:tr w:rsidR="00D704E0" w14:paraId="233BD300" w14:textId="77777777" w:rsidTr="00612122">
        <w:tc>
          <w:tcPr>
            <w:tcW w:w="9350" w:type="dxa"/>
          </w:tcPr>
          <w:p w14:paraId="44C06051" w14:textId="00BC7662" w:rsidR="00D704E0" w:rsidRDefault="00D704E0" w:rsidP="00EF7DE9">
            <w:pPr>
              <w:ind w:hanging="109"/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Area / Sukat:</w:t>
            </w:r>
            <w:r w:rsidRPr="00C25AAE">
              <w:rPr>
                <w:rFonts w:ascii="Arial" w:hAnsi="Arial" w:cs="Arial"/>
                <w:sz w:val="18"/>
                <w:szCs w:val="18"/>
                <w:lang w:val="en-PH"/>
              </w:rPr>
              <w:t xml:space="preserve"> </w:t>
            </w:r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{{LOT AREA}}</w:t>
            </w:r>
            <w:r w:rsidRPr="00F71C06">
              <w:rPr>
                <w:b/>
                <w:bCs/>
                <w:sz w:val="18"/>
                <w:szCs w:val="18"/>
                <w:lang w:val="en-PH"/>
              </w:rPr>
              <w:t xml:space="preserve"> </w:t>
            </w:r>
            <w:r w:rsidRPr="00C25AAE">
              <w:rPr>
                <w:rFonts w:ascii="Arial" w:hAnsi="Arial" w:cs="Arial"/>
                <w:sz w:val="18"/>
                <w:szCs w:val="18"/>
                <w:lang w:val="en-PH"/>
              </w:rPr>
              <w:t>sq. m.</w:t>
            </w:r>
          </w:p>
        </w:tc>
      </w:tr>
      <w:tr w:rsidR="00D704E0" w14:paraId="183DD03F" w14:textId="77777777" w:rsidTr="00612122">
        <w:tc>
          <w:tcPr>
            <w:tcW w:w="9350" w:type="dxa"/>
          </w:tcPr>
          <w:p w14:paraId="491A7D18" w14:textId="2C8C9460" w:rsidR="00D704E0" w:rsidRDefault="00D704E0" w:rsidP="00EF7DE9">
            <w:pPr>
              <w:ind w:hanging="109"/>
              <w:rPr>
                <w:rFonts w:ascii="Arial" w:hAnsi="Arial" w:cs="Arial"/>
                <w:sz w:val="18"/>
                <w:szCs w:val="18"/>
                <w:lang w:val="en-PH"/>
              </w:rPr>
            </w:pPr>
            <w:r w:rsidRPr="00C25AAE"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Name of Deceased:</w:t>
            </w:r>
            <w:r w:rsidRPr="00C25AAE">
              <w:rPr>
                <w:rFonts w:ascii="Arial" w:hAnsi="Arial" w:cs="Arial"/>
                <w:sz w:val="18"/>
                <w:szCs w:val="18"/>
                <w:lang w:val="en-PH"/>
              </w:rPr>
              <w:t xml:space="preserve"> </w:t>
            </w:r>
            <w:r w:rsidRPr="00FB4F86">
              <w:rPr>
                <w:b/>
                <w:bCs/>
                <w:sz w:val="18"/>
                <w:szCs w:val="18"/>
                <w:u w:val="single"/>
                <w:lang w:val="en-PH"/>
              </w:rPr>
              <w:t>{{NAME OF DECEASED}}</w:t>
            </w:r>
          </w:p>
        </w:tc>
      </w:tr>
    </w:tbl>
    <w:p w14:paraId="56CCC183" w14:textId="77777777" w:rsidR="00D704E0" w:rsidRPr="00D704E0" w:rsidRDefault="00D704E0" w:rsidP="00D704E0">
      <w:pPr>
        <w:spacing w:after="0"/>
        <w:rPr>
          <w:rFonts w:ascii="Arial" w:hAnsi="Arial" w:cs="Arial"/>
          <w:sz w:val="18"/>
          <w:szCs w:val="18"/>
          <w:lang w:val="en-PH"/>
        </w:rPr>
      </w:pPr>
    </w:p>
    <w:p w14:paraId="4D7106BA" w14:textId="6FCE4227" w:rsidR="00C25AAE" w:rsidRDefault="00C25AAE" w:rsidP="00D704E0">
      <w:pPr>
        <w:spacing w:after="0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Batay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talaan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ng City Treasurer’s Office, ang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sumusunod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bayarin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ay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nakatakda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para sa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renta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o renewal 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inyong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lote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r w:rsidRPr="00C25AAE">
        <w:rPr>
          <w:rFonts w:ascii="Arial" w:hAnsi="Arial" w:cs="Arial"/>
          <w:b/>
          <w:bCs/>
          <w:sz w:val="18"/>
          <w:szCs w:val="18"/>
          <w:lang w:val="en-PH"/>
        </w:rPr>
        <w:t>Navotas City Public Cemetery</w:t>
      </w:r>
      <w:r w:rsidRPr="00C25AAE">
        <w:rPr>
          <w:rFonts w:ascii="Arial" w:hAnsi="Arial" w:cs="Arial"/>
          <w:sz w:val="18"/>
          <w:szCs w:val="18"/>
          <w:lang w:val="en-PH"/>
        </w:rPr>
        <w:t>:</w:t>
      </w:r>
    </w:p>
    <w:p w14:paraId="7982652E" w14:textId="77777777" w:rsidR="00DB465C" w:rsidRPr="00C25AAE" w:rsidRDefault="00DB465C" w:rsidP="00D704E0">
      <w:pPr>
        <w:spacing w:after="0"/>
        <w:rPr>
          <w:rFonts w:ascii="Arial" w:hAnsi="Arial" w:cs="Arial"/>
          <w:sz w:val="18"/>
          <w:szCs w:val="18"/>
          <w:lang w:val="en-PH"/>
        </w:rPr>
      </w:pPr>
    </w:p>
    <w:tbl>
      <w:tblPr>
        <w:tblW w:w="5676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2287"/>
      </w:tblGrid>
      <w:tr w:rsidR="00C25AAE" w:rsidRPr="00C25AAE" w14:paraId="4A2D2C09" w14:textId="77777777" w:rsidTr="00FB4F86">
        <w:trPr>
          <w:trHeight w:val="10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BE9A9" w14:textId="12B67315" w:rsidR="00C25AAE" w:rsidRPr="00C25AAE" w:rsidRDefault="00C25AAE" w:rsidP="00C25AAE">
            <w:pPr>
              <w:pStyle w:val="NoSpacing"/>
              <w:jc w:val="center"/>
              <w:rPr>
                <w:b/>
                <w:bCs/>
                <w:sz w:val="18"/>
                <w:szCs w:val="18"/>
                <w:lang w:val="en-PH"/>
              </w:rPr>
            </w:pPr>
            <w:r w:rsidRPr="00C25AAE">
              <w:rPr>
                <w:b/>
                <w:bCs/>
                <w:sz w:val="18"/>
                <w:szCs w:val="18"/>
                <w:lang w:val="en-PH"/>
              </w:rPr>
              <w:t>PARTICULARS / DETALYE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FB4F0" w14:textId="799D8F95" w:rsidR="00C25AAE" w:rsidRPr="00C25AAE" w:rsidRDefault="00C25AAE" w:rsidP="00C25AAE">
            <w:pPr>
              <w:pStyle w:val="NoSpacing"/>
              <w:jc w:val="center"/>
              <w:rPr>
                <w:b/>
                <w:bCs/>
                <w:sz w:val="18"/>
                <w:szCs w:val="18"/>
                <w:lang w:val="en-PH"/>
              </w:rPr>
            </w:pPr>
            <w:r w:rsidRPr="00C25AAE">
              <w:rPr>
                <w:b/>
                <w:bCs/>
                <w:sz w:val="18"/>
                <w:szCs w:val="18"/>
                <w:lang w:val="en-PH"/>
              </w:rPr>
              <w:t>AMOUNT / HALAGA</w:t>
            </w:r>
          </w:p>
        </w:tc>
      </w:tr>
      <w:tr w:rsidR="00C25AAE" w:rsidRPr="00C25AAE" w14:paraId="177C2468" w14:textId="77777777" w:rsidTr="00FB4F86">
        <w:trPr>
          <w:trHeight w:val="2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F2EBC" w14:textId="77777777" w:rsidR="00C25AAE" w:rsidRPr="00C25AAE" w:rsidRDefault="00C25AAE" w:rsidP="00C25AAE">
            <w:pPr>
              <w:pStyle w:val="NoSpacing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>Rental / Renewal Fee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0B77D" w14:textId="77F39095" w:rsidR="00C25AAE" w:rsidRPr="00C25AAE" w:rsidRDefault="00C25AAE" w:rsidP="00FB4F86">
            <w:pPr>
              <w:pStyle w:val="NoSpacing"/>
              <w:jc w:val="right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>₱</w:t>
            </w:r>
            <w:r w:rsidR="00FB4F86">
              <w:rPr>
                <w:sz w:val="18"/>
                <w:szCs w:val="18"/>
                <w:lang w:val="en-PH"/>
              </w:rPr>
              <w:t xml:space="preserve"> </w:t>
            </w:r>
            <w:r w:rsidR="00FB4F86" w:rsidRPr="00FB4F86">
              <w:rPr>
                <w:b/>
                <w:bCs/>
                <w:sz w:val="16"/>
                <w:szCs w:val="16"/>
                <w:lang w:val="en-PH"/>
              </w:rPr>
              <w:t>{{TOTAL BASIC TAX-Final}}</w:t>
            </w:r>
          </w:p>
        </w:tc>
      </w:tr>
      <w:tr w:rsidR="00C25AAE" w:rsidRPr="00C25AAE" w14:paraId="143BD366" w14:textId="77777777" w:rsidTr="00FB4F86">
        <w:trPr>
          <w:trHeight w:val="2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D7623" w14:textId="77777777" w:rsidR="00C25AAE" w:rsidRPr="00C25AAE" w:rsidRDefault="00C25AAE" w:rsidP="00C25AAE">
            <w:pPr>
              <w:pStyle w:val="NoSpacing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>Surcharge, if applicable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9D3B7" w14:textId="66C1E202" w:rsidR="00C25AAE" w:rsidRPr="00FB4F86" w:rsidRDefault="00C25AAE" w:rsidP="00FB4F86">
            <w:pPr>
              <w:pStyle w:val="NoSpacing"/>
              <w:jc w:val="right"/>
              <w:rPr>
                <w:sz w:val="16"/>
                <w:szCs w:val="16"/>
                <w:lang w:val="en-PH"/>
              </w:rPr>
            </w:pPr>
            <w:r w:rsidRPr="00FB4F86">
              <w:rPr>
                <w:sz w:val="16"/>
                <w:szCs w:val="16"/>
                <w:lang w:val="en-PH"/>
              </w:rPr>
              <w:t>₱</w:t>
            </w:r>
            <w:r w:rsidR="00FB4F86">
              <w:rPr>
                <w:sz w:val="16"/>
                <w:szCs w:val="16"/>
                <w:lang w:val="en-PH"/>
              </w:rPr>
              <w:t xml:space="preserve"> </w:t>
            </w:r>
            <w:r w:rsidR="00FB4F86" w:rsidRPr="00FB4F86">
              <w:rPr>
                <w:b/>
                <w:bCs/>
                <w:sz w:val="16"/>
                <w:szCs w:val="16"/>
                <w:lang w:val="en-PH"/>
              </w:rPr>
              <w:t>{{SURCHARGE}}</w:t>
            </w:r>
          </w:p>
        </w:tc>
      </w:tr>
      <w:tr w:rsidR="00C25AAE" w:rsidRPr="00C25AAE" w14:paraId="0A32880C" w14:textId="77777777" w:rsidTr="00FB4F86">
        <w:trPr>
          <w:trHeight w:val="2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9A135" w14:textId="77777777" w:rsidR="00C25AAE" w:rsidRPr="00C25AAE" w:rsidRDefault="00C25AAE" w:rsidP="00C25AAE">
            <w:pPr>
              <w:pStyle w:val="NoSpacing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>Interest, if applicable</w:t>
            </w:r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A4E17" w14:textId="5036ACD8" w:rsidR="00C25AAE" w:rsidRPr="00C25AAE" w:rsidRDefault="00C25AAE" w:rsidP="00FB4F86">
            <w:pPr>
              <w:pStyle w:val="NoSpacing"/>
              <w:jc w:val="right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>₱</w:t>
            </w:r>
            <w:r w:rsidR="00FB4F86">
              <w:rPr>
                <w:sz w:val="18"/>
                <w:szCs w:val="18"/>
                <w:lang w:val="en-PH"/>
              </w:rPr>
              <w:t xml:space="preserve"> </w:t>
            </w:r>
            <w:r w:rsidR="00FB4F86" w:rsidRPr="00FB4F86">
              <w:rPr>
                <w:b/>
                <w:bCs/>
                <w:sz w:val="16"/>
                <w:szCs w:val="16"/>
                <w:lang w:val="en-PH"/>
              </w:rPr>
              <w:t>{{INTEREST}}</w:t>
            </w:r>
          </w:p>
        </w:tc>
      </w:tr>
      <w:tr w:rsidR="00C25AAE" w:rsidRPr="00C25AAE" w14:paraId="200E1FD0" w14:textId="77777777" w:rsidTr="00FB4F86">
        <w:trPr>
          <w:trHeight w:val="2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9F6F8" w14:textId="77777777" w:rsidR="00C25AAE" w:rsidRPr="00C25AAE" w:rsidRDefault="00C25AAE" w:rsidP="00C25AAE">
            <w:pPr>
              <w:pStyle w:val="NoSpacing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 xml:space="preserve">Total Amount Due / </w:t>
            </w:r>
            <w:proofErr w:type="spellStart"/>
            <w:r w:rsidRPr="00C25AAE">
              <w:rPr>
                <w:sz w:val="18"/>
                <w:szCs w:val="18"/>
                <w:lang w:val="en-PH"/>
              </w:rPr>
              <w:t>Kabuuang</w:t>
            </w:r>
            <w:proofErr w:type="spellEnd"/>
            <w:r w:rsidRPr="00C25AAE">
              <w:rPr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C25AAE">
              <w:rPr>
                <w:sz w:val="18"/>
                <w:szCs w:val="18"/>
                <w:lang w:val="en-PH"/>
              </w:rPr>
              <w:t>Babayaran</w:t>
            </w:r>
            <w:proofErr w:type="spellEnd"/>
          </w:p>
        </w:tc>
        <w:tc>
          <w:tcPr>
            <w:tcW w:w="228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4744A" w14:textId="0B0A19AC" w:rsidR="00C25AAE" w:rsidRPr="00C25AAE" w:rsidRDefault="00C25AAE" w:rsidP="00FB4F86">
            <w:pPr>
              <w:pStyle w:val="NoSpacing"/>
              <w:jc w:val="right"/>
              <w:rPr>
                <w:sz w:val="18"/>
                <w:szCs w:val="18"/>
                <w:lang w:val="en-PH"/>
              </w:rPr>
            </w:pPr>
            <w:r w:rsidRPr="00C25AAE">
              <w:rPr>
                <w:sz w:val="18"/>
                <w:szCs w:val="18"/>
                <w:lang w:val="en-PH"/>
              </w:rPr>
              <w:t>₱</w:t>
            </w:r>
            <w:r w:rsidR="00FB4F86" w:rsidRPr="00FB4F86">
              <w:rPr>
                <w:sz w:val="16"/>
                <w:szCs w:val="16"/>
                <w:lang w:val="en-PH"/>
              </w:rPr>
              <w:t xml:space="preserve"> </w:t>
            </w:r>
            <w:r w:rsidR="00FB4F86" w:rsidRPr="00FB4F86">
              <w:rPr>
                <w:b/>
                <w:bCs/>
                <w:sz w:val="16"/>
                <w:szCs w:val="16"/>
                <w:lang w:val="en-PH"/>
              </w:rPr>
              <w:t>{{TOTAL DELIQUENCY}}</w:t>
            </w:r>
          </w:p>
        </w:tc>
      </w:tr>
    </w:tbl>
    <w:p w14:paraId="380F6C1E" w14:textId="77777777" w:rsidR="00C25AAE" w:rsidRPr="00C25AAE" w:rsidRDefault="00C25AAE" w:rsidP="00C25AAE">
      <w:pPr>
        <w:rPr>
          <w:rFonts w:ascii="Arial" w:hAnsi="Arial" w:cs="Arial"/>
          <w:sz w:val="18"/>
          <w:szCs w:val="18"/>
          <w:lang w:val="en-PH"/>
        </w:rPr>
      </w:pPr>
    </w:p>
    <w:p w14:paraId="39EB9EF2" w14:textId="77777777" w:rsidR="00C25AAE" w:rsidRPr="00C25AAE" w:rsidRDefault="00C25AAE" w:rsidP="00C25AAE">
      <w:pPr>
        <w:jc w:val="center"/>
        <w:rPr>
          <w:rFonts w:ascii="Arial" w:hAnsi="Arial" w:cs="Arial"/>
          <w:b/>
          <w:bCs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>PAYMENT AND INQUIRY INSTRUCTIONS</w:t>
      </w:r>
    </w:p>
    <w:p w14:paraId="1F3D893A" w14:textId="3EFE81F5" w:rsidR="00C25AAE" w:rsidRPr="00C25AAE" w:rsidRDefault="00C25AAE" w:rsidP="00C25AAE">
      <w:pPr>
        <w:jc w:val="center"/>
        <w:rPr>
          <w:rFonts w:ascii="Arial" w:hAnsi="Arial" w:cs="Arial"/>
          <w:b/>
          <w:bCs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>(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Paraan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ng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Pagbabayad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at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Pagtatanong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)</w:t>
      </w:r>
    </w:p>
    <w:p w14:paraId="16C62B59" w14:textId="3D1C2092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>For Payment: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Present this Statement of Account and </w:t>
      </w:r>
      <w:r w:rsidRPr="0044444D">
        <w:rPr>
          <w:rFonts w:ascii="Arial" w:hAnsi="Arial" w:cs="Arial"/>
          <w:b/>
          <w:bCs/>
          <w:sz w:val="18"/>
          <w:szCs w:val="18"/>
          <w:lang w:val="en-PH"/>
        </w:rPr>
        <w:t xml:space="preserve">pay </w:t>
      </w:r>
      <w:r w:rsidR="0044444D" w:rsidRPr="0044444D">
        <w:rPr>
          <w:rFonts w:ascii="Arial" w:hAnsi="Arial" w:cs="Arial"/>
          <w:b/>
          <w:bCs/>
          <w:sz w:val="18"/>
          <w:szCs w:val="18"/>
          <w:lang w:val="en-PH"/>
        </w:rPr>
        <w:t>immediately</w:t>
      </w:r>
      <w:r w:rsidR="0044444D">
        <w:rPr>
          <w:rFonts w:ascii="Arial" w:hAnsi="Arial" w:cs="Arial"/>
          <w:sz w:val="18"/>
          <w:szCs w:val="18"/>
          <w:lang w:val="en-PH"/>
        </w:rPr>
        <w:t xml:space="preserve"> 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the amount due at the </w:t>
      </w:r>
      <w:r w:rsidRPr="00C25AAE">
        <w:rPr>
          <w:rFonts w:ascii="Arial" w:hAnsi="Arial" w:cs="Arial"/>
          <w:b/>
          <w:bCs/>
          <w:sz w:val="18"/>
          <w:szCs w:val="18"/>
          <w:lang w:val="en-PH"/>
        </w:rPr>
        <w:t>authorized collection counter of the City Treasurer’s Office</w:t>
      </w:r>
      <w:r w:rsidRPr="00C25AAE">
        <w:rPr>
          <w:rFonts w:ascii="Arial" w:hAnsi="Arial" w:cs="Arial"/>
          <w:sz w:val="18"/>
          <w:szCs w:val="18"/>
          <w:lang w:val="en-PH"/>
        </w:rPr>
        <w:t>. An Official Receipt shall be issued upon payment.</w:t>
      </w:r>
    </w:p>
    <w:p w14:paraId="4B79AE6D" w14:textId="0DD6B13D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Para sa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Pagbabayad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: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Dalhin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ang Statement of Account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ito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at </w:t>
      </w:r>
      <w:proofErr w:type="spellStart"/>
      <w:r w:rsidR="0044444D">
        <w:rPr>
          <w:rFonts w:ascii="Arial" w:hAnsi="Arial" w:cs="Arial"/>
          <w:sz w:val="18"/>
          <w:szCs w:val="18"/>
          <w:lang w:val="en-PH"/>
        </w:rPr>
        <w:t>agad</w:t>
      </w:r>
      <w:proofErr w:type="spellEnd"/>
      <w:r w:rsidR="0044444D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="0044444D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="0044444D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bayaran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kaukulang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halaga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awtorisadong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collection counter ng City Treasurer’s Office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.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Humingi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at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ingatan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ang Official Receipt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bilang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patunay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pagbabayad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>.</w:t>
      </w:r>
    </w:p>
    <w:p w14:paraId="1625752D" w14:textId="77777777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>For Inquiries / Record Verification: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Please coordinate with the </w:t>
      </w:r>
      <w:r w:rsidRPr="00C25AAE">
        <w:rPr>
          <w:rFonts w:ascii="Arial" w:hAnsi="Arial" w:cs="Arial"/>
          <w:b/>
          <w:bCs/>
          <w:sz w:val="18"/>
          <w:szCs w:val="18"/>
          <w:lang w:val="en-PH"/>
        </w:rPr>
        <w:t>City Treasurer’s Office or Navotas City Public Cemetery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regarding your account, payment history, lease period, or renewal.</w:t>
      </w:r>
    </w:p>
    <w:p w14:paraId="360CF034" w14:textId="77777777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Para sa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Tanong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/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Beripikasyon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: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Makipag-ugnayan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r w:rsidRPr="00C25AAE">
        <w:rPr>
          <w:rFonts w:ascii="Arial" w:hAnsi="Arial" w:cs="Arial"/>
          <w:b/>
          <w:bCs/>
          <w:sz w:val="18"/>
          <w:szCs w:val="18"/>
          <w:lang w:val="en-PH"/>
        </w:rPr>
        <w:t>City Treasurer’s Office o Navotas City Public Cemetery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tungkol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inyong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account, payment record, lease period, o renewal.</w:t>
      </w:r>
    </w:p>
    <w:p w14:paraId="0C11815F" w14:textId="77777777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Paalala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: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Kapag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hindi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nabayaran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o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-renew ang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renta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kahit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lumampas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tatlong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(3)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buwang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grace period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mula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sa expiration ng lease</w:t>
      </w:r>
      <w:r w:rsidRPr="00C25AAE">
        <w:rPr>
          <w:rFonts w:ascii="Arial" w:hAnsi="Arial" w:cs="Arial"/>
          <w:sz w:val="18"/>
          <w:szCs w:val="18"/>
          <w:lang w:val="en-PH"/>
        </w:rPr>
        <w:t xml:space="preserve">, ang cemetery lot ay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maaaring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ideklarang</w:t>
      </w:r>
      <w:proofErr w:type="spellEnd"/>
      <w:r w:rsidRPr="00C25AAE">
        <w:rPr>
          <w:rFonts w:ascii="Arial" w:hAnsi="Arial" w:cs="Arial"/>
          <w:b/>
          <w:bCs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b/>
          <w:bCs/>
          <w:sz w:val="18"/>
          <w:szCs w:val="18"/>
          <w:lang w:val="en-PH"/>
        </w:rPr>
        <w:t>bakante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alinsunod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sa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umiiral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ordinansa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>.</w:t>
      </w:r>
    </w:p>
    <w:p w14:paraId="169CDAA1" w14:textId="77777777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sz w:val="18"/>
          <w:szCs w:val="18"/>
          <w:lang w:val="en-PH"/>
        </w:rPr>
        <w:t xml:space="preserve">Kung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nabayaran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nasabing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account,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mangyaring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magsumite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kopya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ng Official Receipt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upang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ma-update at ma-reconcile ang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aming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 xml:space="preserve"> </w:t>
      </w:r>
      <w:proofErr w:type="spellStart"/>
      <w:r w:rsidRPr="00C25AAE">
        <w:rPr>
          <w:rFonts w:ascii="Arial" w:hAnsi="Arial" w:cs="Arial"/>
          <w:sz w:val="18"/>
          <w:szCs w:val="18"/>
          <w:lang w:val="en-PH"/>
        </w:rPr>
        <w:t>talaan</w:t>
      </w:r>
      <w:proofErr w:type="spellEnd"/>
      <w:r w:rsidRPr="00C25AAE">
        <w:rPr>
          <w:rFonts w:ascii="Arial" w:hAnsi="Arial" w:cs="Arial"/>
          <w:sz w:val="18"/>
          <w:szCs w:val="18"/>
          <w:lang w:val="en-PH"/>
        </w:rPr>
        <w:t>.</w:t>
      </w:r>
    </w:p>
    <w:p w14:paraId="1A7C000C" w14:textId="77777777" w:rsidR="00C25AAE" w:rsidRPr="00C25AAE" w:rsidRDefault="00C25AAE" w:rsidP="00C25AAE">
      <w:pPr>
        <w:jc w:val="both"/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sz w:val="18"/>
          <w:szCs w:val="18"/>
          <w:lang w:val="en-PH"/>
        </w:rPr>
        <w:t>Very truly yours,</w:t>
      </w:r>
    </w:p>
    <w:p w14:paraId="26EE9F0D" w14:textId="77777777" w:rsidR="00C25AAE" w:rsidRPr="00C25AAE" w:rsidRDefault="00C25AAE" w:rsidP="00C25AAE">
      <w:pPr>
        <w:rPr>
          <w:rFonts w:ascii="Arial" w:hAnsi="Arial" w:cs="Arial"/>
          <w:sz w:val="18"/>
          <w:szCs w:val="18"/>
          <w:lang w:val="en-PH"/>
        </w:rPr>
      </w:pPr>
    </w:p>
    <w:p w14:paraId="221A909F" w14:textId="77777777" w:rsidR="00C25AAE" w:rsidRPr="00C25AAE" w:rsidRDefault="00C25AAE" w:rsidP="00C25AAE">
      <w:pPr>
        <w:rPr>
          <w:rFonts w:ascii="Arial" w:hAnsi="Arial" w:cs="Arial"/>
          <w:sz w:val="18"/>
          <w:szCs w:val="18"/>
          <w:lang w:val="en-PH"/>
        </w:rPr>
      </w:pPr>
      <w:r w:rsidRPr="00C25AAE">
        <w:rPr>
          <w:rFonts w:ascii="Arial" w:hAnsi="Arial" w:cs="Arial"/>
          <w:b/>
          <w:bCs/>
          <w:sz w:val="18"/>
          <w:szCs w:val="18"/>
          <w:lang w:val="en-PH"/>
        </w:rPr>
        <w:t>ALMA D. BUCALEN, CPA, MPA</w:t>
      </w:r>
      <w:r w:rsidRPr="00C25AAE">
        <w:rPr>
          <w:rFonts w:ascii="Arial" w:hAnsi="Arial" w:cs="Arial"/>
          <w:b/>
          <w:bCs/>
          <w:sz w:val="18"/>
          <w:szCs w:val="18"/>
          <w:lang w:val="en-PH"/>
        </w:rPr>
        <w:br/>
      </w:r>
      <w:r w:rsidRPr="00C25AAE">
        <w:rPr>
          <w:rFonts w:ascii="Arial" w:hAnsi="Arial" w:cs="Arial"/>
          <w:sz w:val="18"/>
          <w:szCs w:val="18"/>
          <w:lang w:val="en-PH"/>
        </w:rPr>
        <w:t>Acting City Treasurer</w:t>
      </w:r>
    </w:p>
    <w:sectPr w:rsidR="00C25AAE" w:rsidRPr="00C25AAE" w:rsidSect="00C25AAE">
      <w:headerReference w:type="default" r:id="rId7"/>
      <w:footerReference w:type="default" r:id="rId8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AC67" w14:textId="77777777" w:rsidR="000746EF" w:rsidRDefault="000746EF" w:rsidP="00B01E71">
      <w:pPr>
        <w:spacing w:after="0" w:line="240" w:lineRule="auto"/>
      </w:pPr>
      <w:r>
        <w:separator/>
      </w:r>
    </w:p>
  </w:endnote>
  <w:endnote w:type="continuationSeparator" w:id="0">
    <w:p w14:paraId="1247A1DE" w14:textId="77777777" w:rsidR="000746EF" w:rsidRDefault="000746EF" w:rsidP="00B01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E79CF" w14:textId="77777777" w:rsidR="00B01E71" w:rsidRDefault="00B01E71" w:rsidP="00B01E71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1C401C" wp14:editId="2FD43323">
              <wp:simplePos x="0" y="0"/>
              <wp:positionH relativeFrom="margin">
                <wp:align>center</wp:align>
              </wp:positionH>
              <wp:positionV relativeFrom="paragraph">
                <wp:posOffset>64770</wp:posOffset>
              </wp:positionV>
              <wp:extent cx="6400800" cy="0"/>
              <wp:effectExtent l="0" t="1905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41275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EF6B8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1pt" to="7in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" strokecolor="red" strokeweight="3.25pt">
              <v:stroke joinstyle="miter"/>
              <w10:wrap anchorx="margin"/>
            </v:line>
          </w:pict>
        </mc:Fallback>
      </mc:AlternateContent>
    </w:r>
  </w:p>
  <w:p w14:paraId="0D33D444" w14:textId="77777777" w:rsidR="00B01E71" w:rsidRPr="00B573E7" w:rsidRDefault="00B01E71" w:rsidP="00B01E71">
    <w:pPr>
      <w:pStyle w:val="Footer"/>
      <w:jc w:val="center"/>
      <w:rPr>
        <w:b/>
      </w:rPr>
    </w:pPr>
    <w:r w:rsidRPr="00B573E7">
      <w:rPr>
        <w:b/>
      </w:rPr>
      <w:t>The Navotas City Hall M. Naval St., Sipac Almacen, Navotas City Zip: 1485</w:t>
    </w:r>
  </w:p>
  <w:p w14:paraId="1862F4EB" w14:textId="77777777" w:rsidR="00B01E71" w:rsidRPr="00B573E7" w:rsidRDefault="00B01E71" w:rsidP="00B01E71">
    <w:pPr>
      <w:pStyle w:val="Footer"/>
      <w:jc w:val="center"/>
      <w:rPr>
        <w:b/>
      </w:rPr>
    </w:pPr>
    <w:r w:rsidRPr="00B573E7">
      <w:rPr>
        <w:b/>
      </w:rPr>
      <w:t xml:space="preserve">Tel. </w:t>
    </w:r>
    <w:proofErr w:type="gramStart"/>
    <w:r w:rsidRPr="00B573E7">
      <w:rPr>
        <w:b/>
      </w:rPr>
      <w:t>Nos. :</w:t>
    </w:r>
    <w:proofErr w:type="gramEnd"/>
    <w:r w:rsidRPr="00B573E7">
      <w:rPr>
        <w:b/>
      </w:rPr>
      <w:t xml:space="preserve"> 28</w:t>
    </w:r>
    <w:r>
      <w:rPr>
        <w:b/>
      </w:rPr>
      <w:t>3-4210 Local 201, 202 &amp; 813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AC5A" w14:textId="77777777" w:rsidR="000746EF" w:rsidRDefault="000746EF" w:rsidP="00B01E71">
      <w:pPr>
        <w:spacing w:after="0" w:line="240" w:lineRule="auto"/>
      </w:pPr>
      <w:r>
        <w:separator/>
      </w:r>
    </w:p>
  </w:footnote>
  <w:footnote w:type="continuationSeparator" w:id="0">
    <w:p w14:paraId="4CB174A8" w14:textId="77777777" w:rsidR="000746EF" w:rsidRDefault="000746EF" w:rsidP="00B01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C39A" w14:textId="77777777" w:rsidR="00B01E71" w:rsidRDefault="00B01E71" w:rsidP="00B01E71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4C16F6F8" wp14:editId="280D62FC">
          <wp:simplePos x="0" y="0"/>
          <wp:positionH relativeFrom="column">
            <wp:posOffset>4990465</wp:posOffset>
          </wp:positionH>
          <wp:positionV relativeFrom="paragraph">
            <wp:posOffset>183353</wp:posOffset>
          </wp:positionV>
          <wp:extent cx="904875" cy="914400"/>
          <wp:effectExtent l="0" t="0" r="9525" b="0"/>
          <wp:wrapSquare wrapText="bothSides"/>
          <wp:docPr id="44" name="Picture 2" descr="C:\Users\OPERATOR\Picture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OPERATOR\Pictures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249B1DB0" wp14:editId="6DCEAEFE">
          <wp:simplePos x="0" y="0"/>
          <wp:positionH relativeFrom="column">
            <wp:posOffset>-143348</wp:posOffset>
          </wp:positionH>
          <wp:positionV relativeFrom="paragraph">
            <wp:posOffset>152400</wp:posOffset>
          </wp:positionV>
          <wp:extent cx="904875" cy="914400"/>
          <wp:effectExtent l="0" t="0" r="9525" b="0"/>
          <wp:wrapSquare wrapText="bothSides"/>
          <wp:docPr id="45" name="Picture 45" descr="C:\Users\OPERATOR\Pictures\555831_382117391891634_2024343161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PERATOR\Pictures\555831_382117391891634_2024343161_n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3F0CC94" w14:textId="77777777" w:rsidR="00B01E71" w:rsidRPr="00C57E83" w:rsidRDefault="00B01E71" w:rsidP="00B01E71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C57E83">
      <w:rPr>
        <w:rFonts w:ascii="Times New Roman" w:hAnsi="Times New Roman" w:cs="Times New Roman"/>
        <w:b/>
        <w:sz w:val="28"/>
        <w:szCs w:val="28"/>
      </w:rPr>
      <w:t>Republic of the Philippines</w:t>
    </w:r>
  </w:p>
  <w:p w14:paraId="67E5173D" w14:textId="77777777" w:rsidR="00B01E71" w:rsidRPr="00C57E83" w:rsidRDefault="00B01E71" w:rsidP="00B01E71">
    <w:pPr>
      <w:pStyle w:val="Header"/>
      <w:tabs>
        <w:tab w:val="center" w:pos="4513"/>
        <w:tab w:val="left" w:pos="6465"/>
      </w:tabs>
      <w:jc w:val="center"/>
      <w:rPr>
        <w:rFonts w:ascii="Times New Roman" w:hAnsi="Times New Roman" w:cs="Times New Roman"/>
        <w:b/>
        <w:sz w:val="28"/>
        <w:szCs w:val="28"/>
      </w:rPr>
    </w:pPr>
    <w:r w:rsidRPr="00C57E83">
      <w:rPr>
        <w:rFonts w:ascii="Times New Roman" w:hAnsi="Times New Roman" w:cs="Times New Roman"/>
        <w:b/>
        <w:sz w:val="28"/>
        <w:szCs w:val="28"/>
      </w:rPr>
      <w:t>CITY OF NAVOTAS</w:t>
    </w:r>
  </w:p>
  <w:p w14:paraId="5AB97851" w14:textId="77777777" w:rsidR="00B01E71" w:rsidRPr="00C57E83" w:rsidRDefault="00B01E71" w:rsidP="00B01E71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C57E83">
      <w:rPr>
        <w:rFonts w:ascii="Times New Roman" w:hAnsi="Times New Roman" w:cs="Times New Roman"/>
        <w:b/>
        <w:sz w:val="28"/>
        <w:szCs w:val="28"/>
      </w:rPr>
      <w:t>OFFICE OF THE CITY TREASURER</w:t>
    </w:r>
  </w:p>
  <w:p w14:paraId="1849B09E" w14:textId="77777777" w:rsidR="00B01E71" w:rsidRDefault="00B01E71" w:rsidP="00B01E71">
    <w:pPr>
      <w:pStyle w:val="Header"/>
    </w:pPr>
  </w:p>
  <w:p w14:paraId="5E09542B" w14:textId="77777777" w:rsidR="00B01E71" w:rsidRDefault="00B01E71" w:rsidP="00B01E71">
    <w:pPr>
      <w:pStyle w:val="Header"/>
    </w:pPr>
  </w:p>
  <w:p w14:paraId="26EEED5C" w14:textId="77777777" w:rsidR="00B01E71" w:rsidRDefault="00B01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AE"/>
    <w:rsid w:val="000746EF"/>
    <w:rsid w:val="000C1CD6"/>
    <w:rsid w:val="002937C4"/>
    <w:rsid w:val="00431936"/>
    <w:rsid w:val="0044444D"/>
    <w:rsid w:val="0045778E"/>
    <w:rsid w:val="00612122"/>
    <w:rsid w:val="00687253"/>
    <w:rsid w:val="008208B1"/>
    <w:rsid w:val="00847FD2"/>
    <w:rsid w:val="00920EEC"/>
    <w:rsid w:val="00974E54"/>
    <w:rsid w:val="00AE02E8"/>
    <w:rsid w:val="00B01E71"/>
    <w:rsid w:val="00B118F5"/>
    <w:rsid w:val="00C25AAE"/>
    <w:rsid w:val="00D704E0"/>
    <w:rsid w:val="00DB465C"/>
    <w:rsid w:val="00DD6917"/>
    <w:rsid w:val="00E86DD3"/>
    <w:rsid w:val="00EA4067"/>
    <w:rsid w:val="00EF7DE9"/>
    <w:rsid w:val="00FB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1E87"/>
  <w15:chartTrackingRefBased/>
  <w15:docId w15:val="{E9F2D634-2C81-4E9B-B289-13C40866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E71"/>
  </w:style>
  <w:style w:type="paragraph" w:styleId="Footer">
    <w:name w:val="footer"/>
    <w:basedOn w:val="Normal"/>
    <w:link w:val="FooterChar"/>
    <w:uiPriority w:val="99"/>
    <w:unhideWhenUsed/>
    <w:rsid w:val="00B0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E71"/>
  </w:style>
  <w:style w:type="paragraph" w:styleId="NoSpacing">
    <w:name w:val="No Spacing"/>
    <w:uiPriority w:val="1"/>
    <w:qFormat/>
    <w:rsid w:val="00C25AAE"/>
    <w:pPr>
      <w:spacing w:after="0" w:line="240" w:lineRule="auto"/>
    </w:pPr>
  </w:style>
  <w:style w:type="table" w:styleId="TableGrid">
    <w:name w:val="Table Grid"/>
    <w:basedOn w:val="TableNormal"/>
    <w:uiPriority w:val="39"/>
    <w:rsid w:val="00D7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Desktop\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4C6B-1584-4B24-81DC-F9BD90F10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LETTERHEAD.dotx</Template>
  <TotalTime>11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Raff Julius Martinez</cp:lastModifiedBy>
  <cp:revision>5</cp:revision>
  <cp:lastPrinted>2026-10-12T05:22:00Z</cp:lastPrinted>
  <dcterms:created xsi:type="dcterms:W3CDTF">2026-10-13T04:17:00Z</dcterms:created>
  <dcterms:modified xsi:type="dcterms:W3CDTF">2026-10-13T05:46:00Z</dcterms:modified>
</cp:coreProperties>
</file>